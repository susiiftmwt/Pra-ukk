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PERSIAPAN UJI KOMPETENSI KEAHLIAN</w:t>
      </w:r>
    </w:p>
    <w:p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REKAYASA PERANGKAT LUNAK</w:t>
      </w:r>
    </w:p>
    <w:p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lang/>
        </w:rPr>
        <w:drawing>
          <wp:inline distT="0" distB="0" distL="114300" distR="114300">
            <wp:extent cx="1827530" cy="1923415"/>
            <wp:effectExtent l="0" t="0" r="1270" b="635"/>
            <wp:docPr id="1" name="Picture 1" descr="Image result for smk taruna persada du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result for smk taruna persada duma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NAMA :</w:t>
      </w:r>
    </w:p>
    <w:p>
      <w:pPr>
        <w:spacing w:line="360" w:lineRule="auto"/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Susi Fatmawati</w:t>
      </w:r>
    </w:p>
    <w:p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KELAS :</w:t>
      </w:r>
    </w:p>
    <w:p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XII Rekayasa Perangkat Lunak</w:t>
      </w:r>
    </w:p>
    <w:p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APLIKASI : </w:t>
      </w:r>
    </w:p>
    <w:p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Pepustakaan Digital</w:t>
      </w:r>
    </w:p>
    <w:p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JURUSAN TEKNIK INFORMATIKA</w:t>
      </w:r>
    </w:p>
    <w:p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PRODI REKAYASA PERANGKAT LUNAK</w:t>
      </w:r>
    </w:p>
    <w:p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SMK TARUNA PERSADA</w:t>
      </w:r>
    </w:p>
    <w:p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TA. 2022/2023</w:t>
      </w:r>
    </w:p>
    <w:p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>
      <w:pPr>
        <w:pStyle w:val="5"/>
        <w:numPr>
          <w:ilvl w:val="0"/>
          <w:numId w:val="1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Spesifikasi </w:t>
      </w:r>
    </w:p>
    <w:tbl>
      <w:tblPr>
        <w:tblStyle w:val="3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5"/>
        <w:gridCol w:w="3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3963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Prosessor</w:t>
            </w:r>
          </w:p>
        </w:tc>
        <w:tc>
          <w:tcPr>
            <w:tcW w:w="3964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I3 Gen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3963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Ram</w:t>
            </w:r>
          </w:p>
        </w:tc>
        <w:tc>
          <w:tcPr>
            <w:tcW w:w="3964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 Gb</w:t>
            </w:r>
          </w:p>
        </w:tc>
      </w:tr>
    </w:tbl>
    <w:p>
      <w:pPr>
        <w:pStyle w:val="5"/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>
      <w:pPr>
        <w:pStyle w:val="5"/>
        <w:numPr>
          <w:ilvl w:val="0"/>
          <w:numId w:val="1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Software dan extension yang digunakan</w:t>
      </w:r>
    </w:p>
    <w:tbl>
      <w:tblPr>
        <w:tblStyle w:val="3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4"/>
        <w:gridCol w:w="48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2394" w:type="dxa"/>
            <w:shd w:val="clear" w:color="auto" w:fill="auto"/>
            <w:noWrap w:val="0"/>
            <w:vAlign w:val="center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Nama</w:t>
            </w:r>
          </w:p>
        </w:tc>
        <w:tc>
          <w:tcPr>
            <w:tcW w:w="4813" w:type="dxa"/>
            <w:shd w:val="clear" w:color="auto" w:fill="auto"/>
            <w:noWrap w:val="0"/>
            <w:vAlign w:val="center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Logo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2394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Visual studio code</w:t>
            </w:r>
          </w:p>
        </w:tc>
        <w:tc>
          <w:tcPr>
            <w:tcW w:w="4813" w:type="dxa"/>
            <w:shd w:val="clear" w:color="auto" w:fill="auto"/>
            <w:noWrap w:val="0"/>
            <w:vAlign w:val="center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lang/>
              </w:rPr>
              <w:drawing>
                <wp:inline distT="0" distB="0" distL="114300" distR="114300">
                  <wp:extent cx="1664970" cy="1719580"/>
                  <wp:effectExtent l="0" t="0" r="11430" b="13970"/>
                  <wp:docPr id="2" name="Picture 2" descr="Image result for vs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mage result for vscod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970" cy="171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2394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Mozila Firefox</w:t>
            </w:r>
          </w:p>
        </w:tc>
        <w:tc>
          <w:tcPr>
            <w:tcW w:w="4813" w:type="dxa"/>
            <w:shd w:val="clear" w:color="auto" w:fill="auto"/>
            <w:noWrap w:val="0"/>
            <w:vAlign w:val="center"/>
          </w:tcPr>
          <w:p>
            <w:pPr>
              <w:pStyle w:val="5"/>
              <w:spacing w:after="0" w:line="360" w:lineRule="auto"/>
              <w:ind w:left="0"/>
              <w:jc w:val="center"/>
              <w:rPr>
                <w:lang/>
              </w:rPr>
            </w:pPr>
          </w:p>
          <w:p>
            <w:pPr>
              <w:pStyle w:val="5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lang/>
              </w:rPr>
              <w:drawing>
                <wp:inline distT="0" distB="0" distL="114300" distR="114300">
                  <wp:extent cx="1760220" cy="1868805"/>
                  <wp:effectExtent l="0" t="0" r="11430" b="17145"/>
                  <wp:docPr id="3" name="Picture 3" descr="Image result for mozi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Image result for mozila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220" cy="186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</w:trPr>
        <w:tc>
          <w:tcPr>
            <w:tcW w:w="2394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Live Server</w:t>
            </w:r>
          </w:p>
        </w:tc>
        <w:tc>
          <w:tcPr>
            <w:tcW w:w="4813" w:type="dxa"/>
            <w:shd w:val="clear" w:color="auto" w:fill="auto"/>
            <w:noWrap w:val="0"/>
            <w:vAlign w:val="center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lang/>
              </w:rPr>
              <w:drawing>
                <wp:inline distT="0" distB="0" distL="114300" distR="114300">
                  <wp:extent cx="1433195" cy="1719580"/>
                  <wp:effectExtent l="0" t="0" r="14605" b="13970"/>
                  <wp:docPr id="4" name="Picture 4" descr="Image result for live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Image result for live server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195" cy="171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1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Tampilan Program</w:t>
      </w:r>
    </w:p>
    <w:tbl>
      <w:tblPr>
        <w:tblStyle w:val="3"/>
        <w:tblW w:w="7519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3"/>
        <w:gridCol w:w="4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6" w:hRule="atLeast"/>
        </w:trPr>
        <w:tc>
          <w:tcPr>
            <w:tcW w:w="3469" w:type="dxa"/>
            <w:shd w:val="clear" w:color="auto" w:fill="auto"/>
            <w:noWrap w:val="0"/>
            <w:vAlign w:val="center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Fitur</w:t>
            </w:r>
          </w:p>
        </w:tc>
        <w:tc>
          <w:tcPr>
            <w:tcW w:w="4050" w:type="dxa"/>
            <w:shd w:val="clear" w:color="auto" w:fill="auto"/>
            <w:noWrap w:val="0"/>
            <w:vAlign w:val="center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Gambar Hasil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7" w:hRule="atLeast"/>
        </w:trPr>
        <w:tc>
          <w:tcPr>
            <w:tcW w:w="3469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t>Penjumlahan</w:t>
            </w:r>
          </w:p>
        </w:tc>
        <w:tc>
          <w:tcPr>
            <w:tcW w:w="4050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2427605" cy="1472565"/>
                  <wp:effectExtent l="0" t="0" r="10795" b="13335"/>
                  <wp:docPr id="5" name="Picture 15" descr="Screenshot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5" descr="Screenshot (2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605" cy="147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2426335" cy="1516380"/>
                  <wp:effectExtent l="0" t="0" r="12065" b="7620"/>
                  <wp:docPr id="6" name="Picture 16" descr="Screenshot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6" descr="Screenshot (3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9" w:hRule="atLeast"/>
        </w:trPr>
        <w:tc>
          <w:tcPr>
            <w:tcW w:w="3469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t>Pengurangan</w:t>
            </w:r>
          </w:p>
        </w:tc>
        <w:tc>
          <w:tcPr>
            <w:tcW w:w="4050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2426335" cy="1516380"/>
                  <wp:effectExtent l="0" t="0" r="12065" b="7620"/>
                  <wp:docPr id="7" name="Picture 17" descr="Screenshot (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7" descr="Screenshot (4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2426335" cy="1516380"/>
                  <wp:effectExtent l="0" t="0" r="12065" b="7620"/>
                  <wp:docPr id="8" name="Picture 18" descr="Screenshot (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8" descr="Screenshot (5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9" w:hRule="atLeast"/>
        </w:trPr>
        <w:tc>
          <w:tcPr>
            <w:tcW w:w="3469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t>Perkalian</w:t>
            </w:r>
          </w:p>
        </w:tc>
        <w:tc>
          <w:tcPr>
            <w:tcW w:w="4050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2426335" cy="1516380"/>
                  <wp:effectExtent l="0" t="0" r="12065" b="7620"/>
                  <wp:docPr id="9" name="Picture 19" descr="Screenshot (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9" descr="Screenshot (6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2426335" cy="1516380"/>
                  <wp:effectExtent l="0" t="0" r="12065" b="7620"/>
                  <wp:docPr id="10" name="Picture 20" descr="Screenshot (7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20" descr="Screenshot (7)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9" w:hRule="atLeast"/>
        </w:trPr>
        <w:tc>
          <w:tcPr>
            <w:tcW w:w="3469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t>Pembagian</w:t>
            </w:r>
          </w:p>
        </w:tc>
        <w:tc>
          <w:tcPr>
            <w:tcW w:w="4050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2426335" cy="1516380"/>
                  <wp:effectExtent l="0" t="0" r="12065" b="7620"/>
                  <wp:docPr id="11" name="Picture 21" descr="Screenshot (8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21" descr="Screenshot (8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  <w:p>
            <w:pPr>
              <w:pStyle w:val="5"/>
              <w:spacing w:after="0" w:line="360" w:lineRule="auto"/>
              <w:ind w:left="0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2426335" cy="1516380"/>
                  <wp:effectExtent l="0" t="0" r="12065" b="7620"/>
                  <wp:docPr id="12" name="Picture 22" descr="Screenshot (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22" descr="Screenshot (9)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1"/>
        </w:numPr>
        <w:spacing w:line="360" w:lineRule="auto"/>
        <w:ind w:left="720" w:leftChars="0" w:hanging="360" w:firstLineChars="0"/>
        <w:rPr>
          <w:rFonts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Tampilan Code</w:t>
      </w:r>
    </w:p>
    <w:p>
      <w:pPr>
        <w:pStyle w:val="5"/>
        <w:numPr>
          <w:ilvl w:val="0"/>
          <w:numId w:val="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Penambahan</w:t>
      </w:r>
    </w:p>
    <w:p>
      <w:pPr>
        <w:pStyle w:val="5"/>
        <w:spacing w:line="360" w:lineRule="auto"/>
        <w:ind w:left="108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Code </w:t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tbl>
      <w:tblPr>
        <w:tblStyle w:val="3"/>
        <w:tblW w:w="7700" w:type="dxa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552" w:hRule="atLeast"/>
        </w:trPr>
        <w:tc>
          <w:tcPr>
            <w:tcW w:w="7700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3991610" cy="293370"/>
                  <wp:effectExtent l="0" t="0" r="8890" b="11430"/>
                  <wp:docPr id="13" name="Picture 37" descr="Screenshot 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37" descr="Screenshot (10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37823" t="61954" r="22787" b="35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61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Pengurangan </w:t>
      </w:r>
    </w:p>
    <w:p>
      <w:pPr>
        <w:pStyle w:val="5"/>
        <w:spacing w:line="360" w:lineRule="auto"/>
        <w:ind w:left="108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</w:t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tbl>
      <w:tblPr>
        <w:tblStyle w:val="3"/>
        <w:tblW w:w="7660" w:type="dxa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646" w:hRule="atLeast"/>
        </w:trPr>
        <w:tc>
          <w:tcPr>
            <w:tcW w:w="7660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3999865" cy="305435"/>
                  <wp:effectExtent l="0" t="0" r="635" b="18415"/>
                  <wp:docPr id="14" name="Picture 38" descr="Screenshot 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38" descr="Screenshot (10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36549" t="59209" r="25717" b="37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30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Perkalian </w:t>
      </w:r>
    </w:p>
    <w:p>
      <w:pPr>
        <w:pStyle w:val="5"/>
        <w:spacing w:line="360" w:lineRule="auto"/>
        <w:ind w:left="108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Code </w:t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tbl>
      <w:tblPr>
        <w:tblStyle w:val="3"/>
        <w:tblW w:w="7720" w:type="dxa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652" w:hRule="atLeast"/>
        </w:trPr>
        <w:tc>
          <w:tcPr>
            <w:tcW w:w="7720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4070985" cy="281940"/>
                  <wp:effectExtent l="0" t="0" r="5715" b="3810"/>
                  <wp:docPr id="15" name="Picture 40" descr="Screenshot 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40" descr="Screenshot (10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36980" t="56923" r="25455" b="40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985" cy="28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Pembagian</w:t>
      </w:r>
    </w:p>
    <w:p>
      <w:pPr>
        <w:pStyle w:val="5"/>
        <w:spacing w:line="360" w:lineRule="auto"/>
        <w:ind w:left="108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</w:t>
      </w: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tbl>
      <w:tblPr>
        <w:tblStyle w:val="3"/>
        <w:tblW w:w="7720" w:type="dxa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trHeight w:val="672" w:hRule="atLeast"/>
        </w:trPr>
        <w:tc>
          <w:tcPr>
            <w:tcW w:w="7720" w:type="dxa"/>
            <w:shd w:val="clear" w:color="auto" w:fill="auto"/>
            <w:noWrap w:val="0"/>
            <w:vAlign w:val="top"/>
          </w:tcPr>
          <w:p>
            <w:pPr>
              <w:pStyle w:val="5"/>
              <w:spacing w:after="0" w:line="360" w:lineRule="auto"/>
              <w:ind w:left="0"/>
              <w:jc w:val="center"/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114300" distR="114300">
                  <wp:extent cx="4053205" cy="273685"/>
                  <wp:effectExtent l="0" t="0" r="4445" b="12065"/>
                  <wp:docPr id="16" name="Picture 42" descr="Screenshot 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42" descr="Screenshot (10)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36980" t="54765" r="25854" b="430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205" cy="27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bookmarkStart w:id="0" w:name="_GoBack"/>
      <w:bookmarkEnd w:id="0"/>
    </w:p>
    <w:sectPr>
      <w:pgSz w:w="11906" w:h="16838"/>
      <w:pgMar w:top="2268" w:right="1701" w:bottom="1701" w:left="2268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2B4439"/>
    <w:multiLevelType w:val="multilevel"/>
    <w:tmpl w:val="202B443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584E73"/>
    <w:multiLevelType w:val="multilevel"/>
    <w:tmpl w:val="5D584E7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720"/>
  <w:hyphenationZone w:val="360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830ED1"/>
    <w:rsid w:val="000677CC"/>
    <w:rsid w:val="00142AD5"/>
    <w:rsid w:val="001502A7"/>
    <w:rsid w:val="00324CF9"/>
    <w:rsid w:val="00470661"/>
    <w:rsid w:val="006D1F14"/>
    <w:rsid w:val="009E4D75"/>
    <w:rsid w:val="00B74E61"/>
    <w:rsid w:val="00B932F5"/>
    <w:rsid w:val="00C6646B"/>
    <w:rsid w:val="59830E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qFormat="1" w:unhideWhenUsed="0" w:uiPriority="34" w:semiHidden="0" w:name="List Paragraph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kern w:val="2"/>
      <w:sz w:val="22"/>
      <w:szCs w:val="22"/>
      <w:lang w:val="en-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Style w:val="3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table" w:styleId="4">
    <w:name w:val="Table Grid"/>
    <w:basedOn w:val="3"/>
    <w:uiPriority w:val="39"/>
    <w:pPr>
      <w:spacing w:after="0" w:line="240" w:lineRule="auto"/>
    </w:pPr>
    <w:tblPr>
      <w:tblStyle w:val="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KJ%2015\Documents\LEMBAR%20PERSIAPAN%20UJI%20KOMPETENSI%20KEAHLIAN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LEMBAR PERSIAPAN UJI KOMPETENSI KEAHLIAN.dot</Template>
  <Pages>3</Pages>
  <Words>75</Words>
  <Characters>427</Characters>
  <Lines>3</Lines>
  <Paragraphs>1</Paragraphs>
  <TotalTime>35</TotalTime>
  <ScaleCrop>false</ScaleCrop>
  <LinksUpToDate>false</LinksUpToDate>
  <CharactersWithSpaces>473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2024-01-11T02:36:00Z</dcterms:created>
  <dc:creator>TKJ 15</dc:creator>
  <cp:lastModifiedBy>Susi Fatmawati</cp:lastModifiedBy>
  <dcterms:modified xsi:type="dcterms:W3CDTF">2024-01-11T06:01:22Z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5ECED1FA6C5D4D0DBE15DBE6CAC26131_11</vt:lpwstr>
  </property>
  <property fmtid="{D5CDD505-2E9C-101B-9397-08002B2CF9AE}" pid="3" name="KSOProductBuildVer">
    <vt:lpwstr>1033-12.2.0.13412</vt:lpwstr>
  </property>
</Properties>
</file>